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1BEB78" w14:textId="78EB1BC9" w:rsidR="000C70A2" w:rsidRPr="000C70A2" w:rsidRDefault="000C70A2" w:rsidP="000C70A2">
      <w:pPr>
        <w:rPr>
          <w:rFonts w:asciiTheme="minorHAnsi" w:hAnsiTheme="minorHAnsi" w:cstheme="minorHAnsi"/>
        </w:rPr>
      </w:pPr>
      <w:r w:rsidRPr="000C70A2">
        <w:rPr>
          <w:rFonts w:asciiTheme="minorHAnsi" w:hAnsiTheme="minorHAnsi" w:cstheme="minorHAnsi"/>
        </w:rPr>
        <w:t xml:space="preserve">Wegen ihrer hohen Linearität in einem weiten Temperaturbereich, werden für Temperaturmessungen </w:t>
      </w:r>
      <w:r w:rsidR="00301305">
        <w:rPr>
          <w:rFonts w:asciiTheme="minorHAnsi" w:hAnsiTheme="minorHAnsi" w:cstheme="minorHAnsi"/>
        </w:rPr>
        <w:t>häufig</w:t>
      </w:r>
      <w:r w:rsidRPr="000C70A2">
        <w:rPr>
          <w:rFonts w:asciiTheme="minorHAnsi" w:hAnsiTheme="minorHAnsi" w:cstheme="minorHAnsi"/>
        </w:rPr>
        <w:t xml:space="preserve"> PT100-Widerstände verwendet.</w:t>
      </w:r>
    </w:p>
    <w:p w14:paraId="1E25425F" w14:textId="38C5ECDC" w:rsidR="000C70A2" w:rsidRPr="00346090" w:rsidRDefault="000C70A2" w:rsidP="000C70A2">
      <w:pPr>
        <w:rPr>
          <w:rFonts w:asciiTheme="minorHAnsi" w:hAnsiTheme="minorHAnsi" w:cstheme="minorHAnsi"/>
          <w:b/>
          <w:bCs/>
        </w:rPr>
      </w:pPr>
      <w:r w:rsidRPr="0023116C">
        <w:rPr>
          <w:rFonts w:asciiTheme="minorHAnsi" w:hAnsiTheme="minorHAnsi" w:cstheme="minorHAnsi"/>
          <w:sz w:val="14"/>
          <w:szCs w:val="14"/>
        </w:rPr>
        <w:br/>
      </w:r>
      <w:r w:rsidR="004F29B8" w:rsidRPr="004F29B8">
        <w:rPr>
          <w:rFonts w:asciiTheme="minorHAnsi" w:hAnsiTheme="minorHAnsi" w:cstheme="minorHAnsi"/>
          <w:b/>
          <w:bCs/>
        </w:rPr>
        <w:drawing>
          <wp:inline distT="0" distB="0" distL="0" distR="0" wp14:anchorId="43D49BDA" wp14:editId="65BEE0E2">
            <wp:extent cx="5939790" cy="2712720"/>
            <wp:effectExtent l="0" t="0" r="3810" b="0"/>
            <wp:docPr id="982026251" name="Grafik 1" descr="Ein Bild, das Text, Handschrift, parallel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26251" name="Grafik 1" descr="Ein Bild, das Text, Handschrift, parallel, Reihe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7B9C" w14:textId="357739DD" w:rsidR="00FD3AD2" w:rsidRPr="000C70A2" w:rsidRDefault="00FD3AD2" w:rsidP="000C70A2">
      <w:pPr>
        <w:rPr>
          <w:rFonts w:asciiTheme="minorHAnsi" w:hAnsiTheme="minorHAnsi" w:cstheme="minorHAnsi"/>
        </w:rPr>
      </w:pPr>
    </w:p>
    <w:p w14:paraId="44215167" w14:textId="696269EE" w:rsidR="000F7147" w:rsidRDefault="000F7147" w:rsidP="000C70A2">
      <w:pPr>
        <w:rPr>
          <w:rFonts w:asciiTheme="minorHAnsi" w:hAnsiTheme="minorHAnsi" w:cstheme="minorHAnsi"/>
        </w:rPr>
      </w:pPr>
    </w:p>
    <w:p w14:paraId="34FDA08E" w14:textId="7E342620" w:rsidR="004C0EF2" w:rsidRPr="004F29B8" w:rsidRDefault="004C0EF2" w:rsidP="000C70A2">
      <w:pPr>
        <w:rPr>
          <w:rFonts w:asciiTheme="minorHAnsi" w:hAnsiTheme="minorHAnsi" w:cstheme="minorHAnsi"/>
          <w:sz w:val="16"/>
          <w:szCs w:val="16"/>
        </w:rPr>
      </w:pPr>
    </w:p>
    <w:p w14:paraId="3F0562CA" w14:textId="3A13C55A" w:rsidR="004C0EF2" w:rsidRDefault="00580E8A" w:rsidP="000C70A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Kennlinie</w:t>
      </w:r>
    </w:p>
    <w:p w14:paraId="1502255D" w14:textId="5996B75B" w:rsidR="0023116C" w:rsidRDefault="00963BD0" w:rsidP="000C70A2">
      <w:pPr>
        <w:rPr>
          <w:rFonts w:asciiTheme="minorHAnsi" w:hAnsiTheme="minorHAnsi" w:cstheme="minorHAnsi"/>
        </w:rPr>
      </w:pPr>
      <w:r w:rsidRPr="00963BD0">
        <w:rPr>
          <w:rFonts w:asciiTheme="minorHAnsi" w:hAnsiTheme="minorHAnsi" w:cstheme="minorHAnsi"/>
        </w:rPr>
        <w:drawing>
          <wp:inline distT="0" distB="0" distL="0" distR="0" wp14:anchorId="06050F94" wp14:editId="4BD56584">
            <wp:extent cx="5939790" cy="5086985"/>
            <wp:effectExtent l="0" t="0" r="3810" b="0"/>
            <wp:docPr id="1973983667" name="Grafik 1" descr="Ein Bild, das Text, Reihe, parallel, Diagram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83667" name="Grafik 1" descr="Ein Bild, das Text, Reihe, parallel, Diagramm enthält.&#10;&#10;KI-generierte Inhalte können fehlerhaft sei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16C" w:rsidSect="00330B76">
      <w:headerReference w:type="default" r:id="rId10"/>
      <w:pgSz w:w="11906" w:h="16838" w:code="9"/>
      <w:pgMar w:top="789" w:right="851" w:bottom="993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185C0D" w14:textId="77777777" w:rsidR="00143F61" w:rsidRDefault="00143F61" w:rsidP="00330B76">
      <w:r>
        <w:separator/>
      </w:r>
    </w:p>
  </w:endnote>
  <w:endnote w:type="continuationSeparator" w:id="0">
    <w:p w14:paraId="4B3D5FC7" w14:textId="77777777" w:rsidR="00143F61" w:rsidRDefault="00143F61" w:rsidP="00330B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1F58D7" w14:textId="77777777" w:rsidR="00143F61" w:rsidRDefault="00143F61" w:rsidP="00330B76">
      <w:r>
        <w:separator/>
      </w:r>
    </w:p>
  </w:footnote>
  <w:footnote w:type="continuationSeparator" w:id="0">
    <w:p w14:paraId="3AEFDA03" w14:textId="77777777" w:rsidR="00143F61" w:rsidRDefault="00143F61" w:rsidP="00330B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92"/>
      <w:gridCol w:w="5514"/>
      <w:gridCol w:w="1768"/>
    </w:tblGrid>
    <w:tr w:rsidR="00B33819" w14:paraId="7348DDFB" w14:textId="77777777" w:rsidTr="0080034B">
      <w:trPr>
        <w:cantSplit/>
        <w:trHeight w:hRule="exact" w:val="454"/>
        <w:tblHeader/>
      </w:trPr>
      <w:tc>
        <w:tcPr>
          <w:tcW w:w="2055" w:type="dxa"/>
          <w:vMerge w:val="restart"/>
        </w:tcPr>
        <w:p w14:paraId="4DAC01EA" w14:textId="77777777" w:rsidR="0080034B" w:rsidRDefault="0080034B" w:rsidP="0080034B">
          <w:pPr>
            <w:rPr>
              <w:sz w:val="14"/>
            </w:rPr>
          </w:pPr>
          <w:r>
            <w:rPr>
              <w:noProof/>
            </w:rPr>
            <w:drawing>
              <wp:anchor distT="0" distB="0" distL="107950" distR="36195" simplePos="0" relativeHeight="251658240" behindDoc="0" locked="0" layoutInCell="1" allowOverlap="1" wp14:anchorId="28C62C85" wp14:editId="55A6B7F1">
                <wp:simplePos x="0" y="0"/>
                <wp:positionH relativeFrom="column">
                  <wp:posOffset>635</wp:posOffset>
                </wp:positionH>
                <wp:positionV relativeFrom="page">
                  <wp:posOffset>104775</wp:posOffset>
                </wp:positionV>
                <wp:extent cx="381600" cy="356400"/>
                <wp:effectExtent l="0" t="0" r="0" b="5715"/>
                <wp:wrapSquare wrapText="right"/>
                <wp:docPr id="1" name="Grafik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600" cy="356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AD24898" w14:textId="77777777" w:rsidR="0080034B" w:rsidRDefault="0080034B" w:rsidP="0080034B">
          <w:pPr>
            <w:rPr>
              <w:sz w:val="14"/>
            </w:rPr>
          </w:pPr>
          <w:r>
            <w:rPr>
              <w:sz w:val="14"/>
            </w:rPr>
            <w:t>Friedrich-Ebert-Schule</w:t>
          </w:r>
        </w:p>
        <w:p w14:paraId="5037E036" w14:textId="77777777" w:rsidR="00B33819" w:rsidRPr="00330B76" w:rsidRDefault="00B33819" w:rsidP="0080034B">
          <w:pPr>
            <w:rPr>
              <w:sz w:val="14"/>
            </w:rPr>
          </w:pPr>
          <w:r w:rsidRPr="00330B76">
            <w:rPr>
              <w:sz w:val="14"/>
            </w:rPr>
            <w:t>Esslingen</w:t>
          </w:r>
          <w:r w:rsidR="0080034B">
            <w:rPr>
              <w:sz w:val="14"/>
            </w:rPr>
            <w:br/>
            <w:t>FES</w:t>
          </w:r>
        </w:p>
      </w:tc>
      <w:tc>
        <w:tcPr>
          <w:tcW w:w="5640" w:type="dxa"/>
          <w:vAlign w:val="center"/>
        </w:tcPr>
        <w:p w14:paraId="0AA14E2A" w14:textId="77777777" w:rsidR="00B33819" w:rsidRPr="00330B76" w:rsidRDefault="000C70A2" w:rsidP="00330B76">
          <w:pPr>
            <w:jc w:val="center"/>
            <w:rPr>
              <w:b/>
              <w:bCs/>
            </w:rPr>
          </w:pPr>
          <w:r>
            <w:rPr>
              <w:b/>
            </w:rPr>
            <w:t>Automatisierungstechnik</w:t>
          </w:r>
        </w:p>
      </w:tc>
      <w:tc>
        <w:tcPr>
          <w:tcW w:w="1729" w:type="dxa"/>
        </w:tcPr>
        <w:p w14:paraId="69404CDD" w14:textId="77777777" w:rsidR="00580854" w:rsidRDefault="00B33819" w:rsidP="00330B76">
          <w:pPr>
            <w:rPr>
              <w:sz w:val="12"/>
              <w:szCs w:val="12"/>
            </w:rPr>
          </w:pPr>
          <w:r w:rsidRPr="00330B76">
            <w:rPr>
              <w:sz w:val="12"/>
              <w:szCs w:val="12"/>
            </w:rPr>
            <w:t>Name:</w:t>
          </w:r>
          <w:r w:rsidR="00580854" w:rsidRPr="00330B76">
            <w:rPr>
              <w:sz w:val="12"/>
              <w:szCs w:val="12"/>
            </w:rPr>
            <w:t xml:space="preserve"> </w:t>
          </w:r>
          <w:r w:rsidR="002A093F" w:rsidRPr="00330B76">
            <w:rPr>
              <w:sz w:val="12"/>
              <w:szCs w:val="12"/>
            </w:rPr>
            <w:t>Rahm</w:t>
          </w:r>
        </w:p>
        <w:p w14:paraId="62D1AF8C" w14:textId="37E5B4B0" w:rsidR="00B33819" w:rsidRDefault="00580854" w:rsidP="008B5356">
          <w:pPr>
            <w:rPr>
              <w:sz w:val="12"/>
              <w:szCs w:val="12"/>
            </w:rPr>
          </w:pPr>
          <w:r w:rsidRPr="00330B76">
            <w:rPr>
              <w:sz w:val="12"/>
              <w:szCs w:val="12"/>
            </w:rPr>
            <w:t>Datum:</w:t>
          </w:r>
          <w:r w:rsidR="009300C6" w:rsidRPr="00330B76">
            <w:rPr>
              <w:sz w:val="12"/>
              <w:szCs w:val="12"/>
            </w:rPr>
            <w:t xml:space="preserve"> </w:t>
          </w:r>
          <w:r w:rsidR="00EE15BC">
            <w:rPr>
              <w:sz w:val="12"/>
              <w:szCs w:val="12"/>
            </w:rPr>
            <w:fldChar w:fldCharType="begin"/>
          </w:r>
          <w:r w:rsidR="00EE15BC">
            <w:rPr>
              <w:sz w:val="12"/>
              <w:szCs w:val="12"/>
            </w:rPr>
            <w:instrText xml:space="preserve"> CREATEDATE  \@ "dd.MM.yyyy"  \* MERGEFORMAT </w:instrText>
          </w:r>
          <w:r w:rsidR="00EE15BC">
            <w:rPr>
              <w:sz w:val="12"/>
              <w:szCs w:val="12"/>
            </w:rPr>
            <w:fldChar w:fldCharType="separate"/>
          </w:r>
          <w:r w:rsidR="00704AEE">
            <w:rPr>
              <w:noProof/>
              <w:sz w:val="12"/>
              <w:szCs w:val="12"/>
            </w:rPr>
            <w:t>21.11.2023</w:t>
          </w:r>
          <w:r w:rsidR="00EE15BC">
            <w:rPr>
              <w:sz w:val="12"/>
              <w:szCs w:val="12"/>
            </w:rPr>
            <w:fldChar w:fldCharType="end"/>
          </w:r>
        </w:p>
        <w:p w14:paraId="214871F7" w14:textId="0FF0AF0A" w:rsidR="00EE15BC" w:rsidRPr="00EE15BC" w:rsidRDefault="00EE15BC" w:rsidP="00985AF5">
          <w:pPr>
            <w:rPr>
              <w:sz w:val="8"/>
              <w:szCs w:val="8"/>
            </w:rPr>
          </w:pPr>
          <w:r>
            <w:rPr>
              <w:sz w:val="8"/>
              <w:szCs w:val="8"/>
            </w:rPr>
            <w:fldChar w:fldCharType="begin"/>
          </w:r>
          <w:r>
            <w:rPr>
              <w:sz w:val="8"/>
              <w:szCs w:val="8"/>
            </w:rPr>
            <w:instrText xml:space="preserve"> FILENAME   \* MERGEFORMAT </w:instrText>
          </w:r>
          <w:r>
            <w:rPr>
              <w:sz w:val="8"/>
              <w:szCs w:val="8"/>
            </w:rPr>
            <w:fldChar w:fldCharType="separate"/>
          </w:r>
          <w:r w:rsidR="00704AEE">
            <w:rPr>
              <w:noProof/>
              <w:sz w:val="8"/>
              <w:szCs w:val="8"/>
            </w:rPr>
            <w:t>1_2_1_Temperaturmessung_mit_PT100.docx</w:t>
          </w:r>
          <w:r>
            <w:rPr>
              <w:sz w:val="8"/>
              <w:szCs w:val="8"/>
            </w:rPr>
            <w:fldChar w:fldCharType="end"/>
          </w:r>
        </w:p>
      </w:tc>
    </w:tr>
    <w:tr w:rsidR="00B33819" w14:paraId="637C0BAE" w14:textId="77777777" w:rsidTr="00330B76">
      <w:trPr>
        <w:cantSplit/>
        <w:trHeight w:hRule="exact" w:val="454"/>
        <w:tblHeader/>
      </w:trPr>
      <w:tc>
        <w:tcPr>
          <w:tcW w:w="2055" w:type="dxa"/>
          <w:vMerge/>
          <w:vAlign w:val="center"/>
        </w:tcPr>
        <w:p w14:paraId="4D78CA70" w14:textId="77777777" w:rsidR="00B33819" w:rsidRDefault="00B33819" w:rsidP="00330B76"/>
      </w:tc>
      <w:tc>
        <w:tcPr>
          <w:tcW w:w="5640" w:type="dxa"/>
          <w:vAlign w:val="center"/>
        </w:tcPr>
        <w:p w14:paraId="2DFB0607" w14:textId="77777777" w:rsidR="00B33819" w:rsidRPr="00272357" w:rsidRDefault="000C70A2" w:rsidP="00330B76">
          <w:pPr>
            <w:jc w:val="center"/>
          </w:pPr>
          <w:r>
            <w:t>Temperaturmessung mit PT100</w:t>
          </w:r>
        </w:p>
      </w:tc>
      <w:tc>
        <w:tcPr>
          <w:tcW w:w="1729" w:type="dxa"/>
          <w:vAlign w:val="center"/>
        </w:tcPr>
        <w:p w14:paraId="1222FE22" w14:textId="0EEFC7BC" w:rsidR="00B33819" w:rsidRPr="00330B76" w:rsidRDefault="008975F1" w:rsidP="00330B76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1.2.</w:t>
          </w:r>
          <w:r w:rsidR="0080034B">
            <w:rPr>
              <w:sz w:val="20"/>
              <w:szCs w:val="20"/>
            </w:rPr>
            <w:t>1.</w:t>
          </w:r>
          <w:r w:rsidR="0080034B" w:rsidRPr="0080034B">
            <w:rPr>
              <w:sz w:val="20"/>
              <w:szCs w:val="20"/>
            </w:rPr>
            <w:fldChar w:fldCharType="begin"/>
          </w:r>
          <w:r w:rsidR="0080034B" w:rsidRPr="0080034B">
            <w:rPr>
              <w:sz w:val="20"/>
              <w:szCs w:val="20"/>
            </w:rPr>
            <w:instrText>PAGE   \* MERGEFORMAT</w:instrText>
          </w:r>
          <w:r w:rsidR="0080034B" w:rsidRPr="0080034B">
            <w:rPr>
              <w:sz w:val="20"/>
              <w:szCs w:val="20"/>
            </w:rPr>
            <w:fldChar w:fldCharType="separate"/>
          </w:r>
          <w:r w:rsidR="00053D50">
            <w:rPr>
              <w:noProof/>
              <w:sz w:val="20"/>
              <w:szCs w:val="20"/>
            </w:rPr>
            <w:t>1</w:t>
          </w:r>
          <w:r w:rsidR="0080034B" w:rsidRPr="0080034B">
            <w:rPr>
              <w:sz w:val="20"/>
              <w:szCs w:val="20"/>
            </w:rPr>
            <w:fldChar w:fldCharType="end"/>
          </w:r>
        </w:p>
      </w:tc>
    </w:tr>
  </w:tbl>
  <w:p w14:paraId="28D90E4B" w14:textId="77777777" w:rsidR="004D6DD8" w:rsidRPr="00330B76" w:rsidRDefault="004D6DD8" w:rsidP="00330B76">
    <w:pPr>
      <w:pStyle w:val="Kopfzeile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B676C"/>
    <w:multiLevelType w:val="hybridMultilevel"/>
    <w:tmpl w:val="ECB44122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32E3DC2"/>
    <w:multiLevelType w:val="hybridMultilevel"/>
    <w:tmpl w:val="17989050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16329F"/>
    <w:multiLevelType w:val="hybridMultilevel"/>
    <w:tmpl w:val="82D819BE"/>
    <w:lvl w:ilvl="0" w:tplc="0407000F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" w15:restartNumberingAfterBreak="0">
    <w:nsid w:val="2E181D15"/>
    <w:multiLevelType w:val="multilevel"/>
    <w:tmpl w:val="D4B8100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36813719"/>
    <w:multiLevelType w:val="hybridMultilevel"/>
    <w:tmpl w:val="77183C9C"/>
    <w:lvl w:ilvl="0" w:tplc="579AFF6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7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37F56072"/>
    <w:multiLevelType w:val="hybridMultilevel"/>
    <w:tmpl w:val="ABC2D008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8A4DC0"/>
    <w:multiLevelType w:val="hybridMultilevel"/>
    <w:tmpl w:val="F2D69FE8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8FA1A16"/>
    <w:multiLevelType w:val="hybridMultilevel"/>
    <w:tmpl w:val="85CC4D38"/>
    <w:lvl w:ilvl="0" w:tplc="579AFF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FF06760"/>
    <w:multiLevelType w:val="hybridMultilevel"/>
    <w:tmpl w:val="572800CE"/>
    <w:lvl w:ilvl="0" w:tplc="957E8AA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E6174A"/>
    <w:multiLevelType w:val="hybridMultilevel"/>
    <w:tmpl w:val="60AE5D4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FC4854"/>
    <w:multiLevelType w:val="hybridMultilevel"/>
    <w:tmpl w:val="B8B6B9BC"/>
    <w:lvl w:ilvl="0" w:tplc="579AFF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60F14B4"/>
    <w:multiLevelType w:val="hybridMultilevel"/>
    <w:tmpl w:val="F6F0154A"/>
    <w:lvl w:ilvl="0" w:tplc="0407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 w15:restartNumberingAfterBreak="0">
    <w:nsid w:val="7079158B"/>
    <w:multiLevelType w:val="hybridMultilevel"/>
    <w:tmpl w:val="2E72474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DD79DC"/>
    <w:multiLevelType w:val="hybridMultilevel"/>
    <w:tmpl w:val="797611E4"/>
    <w:lvl w:ilvl="0" w:tplc="957E8AA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70C78"/>
    <w:multiLevelType w:val="multilevel"/>
    <w:tmpl w:val="5B80DB7E"/>
    <w:lvl w:ilvl="0">
      <w:start w:val="1"/>
      <w:numFmt w:val="decimal"/>
      <w:lvlText w:val="%1"/>
      <w:lvlJc w:val="left"/>
      <w:pPr>
        <w:tabs>
          <w:tab w:val="num" w:pos="360"/>
        </w:tabs>
        <w:ind w:left="340" w:hanging="3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3">
      <w:start w:val="1"/>
      <w:numFmt w:val="decimal"/>
      <w:lvlRestart w:val="0"/>
      <w:lvlText w:val="%1.%2.%3.%4"/>
      <w:lvlJc w:val="left"/>
      <w:pPr>
        <w:tabs>
          <w:tab w:val="num" w:pos="1080"/>
        </w:tabs>
        <w:ind w:left="907" w:hanging="907"/>
      </w:pPr>
      <w:rPr>
        <w:rFonts w:hint="default"/>
      </w:rPr>
    </w:lvl>
    <w:lvl w:ilvl="4">
      <w:start w:val="1"/>
      <w:numFmt w:val="decimal"/>
      <w:lvlRestart w:val="0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Restart w:val="0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Restart w:val="0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Restart w:val="0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Restart w:val="0"/>
      <w:lvlText w:val="%1.%2.%3.%4.%5.%6.%7.%8.%9"/>
      <w:lvlJc w:val="left"/>
      <w:pPr>
        <w:tabs>
          <w:tab w:val="num" w:pos="1800"/>
        </w:tabs>
        <w:ind w:left="1584" w:hanging="1584"/>
      </w:pPr>
      <w:rPr>
        <w:rFonts w:hint="default"/>
      </w:rPr>
    </w:lvl>
  </w:abstractNum>
  <w:num w:numId="1" w16cid:durableId="405884351">
    <w:abstractNumId w:val="6"/>
  </w:num>
  <w:num w:numId="2" w16cid:durableId="1927492401">
    <w:abstractNumId w:val="11"/>
  </w:num>
  <w:num w:numId="3" w16cid:durableId="1524854659">
    <w:abstractNumId w:val="2"/>
  </w:num>
  <w:num w:numId="4" w16cid:durableId="955717342">
    <w:abstractNumId w:val="0"/>
  </w:num>
  <w:num w:numId="5" w16cid:durableId="2143452461">
    <w:abstractNumId w:val="4"/>
  </w:num>
  <w:num w:numId="6" w16cid:durableId="219026225">
    <w:abstractNumId w:val="13"/>
  </w:num>
  <w:num w:numId="7" w16cid:durableId="1669181">
    <w:abstractNumId w:val="3"/>
  </w:num>
  <w:num w:numId="8" w16cid:durableId="1411151134">
    <w:abstractNumId w:val="8"/>
  </w:num>
  <w:num w:numId="9" w16cid:durableId="1822892291">
    <w:abstractNumId w:val="14"/>
  </w:num>
  <w:num w:numId="10" w16cid:durableId="33696839">
    <w:abstractNumId w:val="7"/>
  </w:num>
  <w:num w:numId="11" w16cid:durableId="667712400">
    <w:abstractNumId w:val="10"/>
  </w:num>
  <w:num w:numId="12" w16cid:durableId="1309676458">
    <w:abstractNumId w:val="1"/>
  </w:num>
  <w:num w:numId="13" w16cid:durableId="1795059999">
    <w:abstractNumId w:val="5"/>
  </w:num>
  <w:num w:numId="14" w16cid:durableId="49426417">
    <w:abstractNumId w:val="12"/>
  </w:num>
  <w:num w:numId="15" w16cid:durableId="17981856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70A2"/>
    <w:rsid w:val="00051313"/>
    <w:rsid w:val="00053D50"/>
    <w:rsid w:val="000670ED"/>
    <w:rsid w:val="000C70A2"/>
    <w:rsid w:val="000D4BAC"/>
    <w:rsid w:val="000E1DA9"/>
    <w:rsid w:val="000E30AA"/>
    <w:rsid w:val="000F3EDC"/>
    <w:rsid w:val="000F5E03"/>
    <w:rsid w:val="000F6D6C"/>
    <w:rsid w:val="000F7147"/>
    <w:rsid w:val="0014379E"/>
    <w:rsid w:val="00143F61"/>
    <w:rsid w:val="00146C0A"/>
    <w:rsid w:val="001E12F6"/>
    <w:rsid w:val="001E3FD6"/>
    <w:rsid w:val="00201329"/>
    <w:rsid w:val="0023116C"/>
    <w:rsid w:val="00232D7E"/>
    <w:rsid w:val="0024484A"/>
    <w:rsid w:val="00272357"/>
    <w:rsid w:val="0028276C"/>
    <w:rsid w:val="002A093F"/>
    <w:rsid w:val="002A22BA"/>
    <w:rsid w:val="002B41D9"/>
    <w:rsid w:val="002B567F"/>
    <w:rsid w:val="002E03EF"/>
    <w:rsid w:val="002F3991"/>
    <w:rsid w:val="00301305"/>
    <w:rsid w:val="00311F88"/>
    <w:rsid w:val="00313A97"/>
    <w:rsid w:val="00330B76"/>
    <w:rsid w:val="00346090"/>
    <w:rsid w:val="00375676"/>
    <w:rsid w:val="00385C43"/>
    <w:rsid w:val="00391368"/>
    <w:rsid w:val="003B0ECD"/>
    <w:rsid w:val="003C2662"/>
    <w:rsid w:val="003E0AB3"/>
    <w:rsid w:val="00422C4B"/>
    <w:rsid w:val="00431EDF"/>
    <w:rsid w:val="00437A46"/>
    <w:rsid w:val="00461950"/>
    <w:rsid w:val="004B706C"/>
    <w:rsid w:val="004C0EF2"/>
    <w:rsid w:val="004C3A00"/>
    <w:rsid w:val="004D142B"/>
    <w:rsid w:val="004D6DD8"/>
    <w:rsid w:val="004F29B8"/>
    <w:rsid w:val="0052716C"/>
    <w:rsid w:val="00533E7B"/>
    <w:rsid w:val="00580854"/>
    <w:rsid w:val="00580E8A"/>
    <w:rsid w:val="005D21AC"/>
    <w:rsid w:val="006E3003"/>
    <w:rsid w:val="0070250D"/>
    <w:rsid w:val="00704AEE"/>
    <w:rsid w:val="00757A39"/>
    <w:rsid w:val="00766019"/>
    <w:rsid w:val="007A0D5B"/>
    <w:rsid w:val="007A60C1"/>
    <w:rsid w:val="007E7C59"/>
    <w:rsid w:val="007F16A6"/>
    <w:rsid w:val="0080034B"/>
    <w:rsid w:val="00832990"/>
    <w:rsid w:val="00894011"/>
    <w:rsid w:val="008975F1"/>
    <w:rsid w:val="008A5032"/>
    <w:rsid w:val="008B5356"/>
    <w:rsid w:val="008C6F8D"/>
    <w:rsid w:val="009300C6"/>
    <w:rsid w:val="00934A45"/>
    <w:rsid w:val="009550DF"/>
    <w:rsid w:val="00963BD0"/>
    <w:rsid w:val="0098589F"/>
    <w:rsid w:val="00985AF5"/>
    <w:rsid w:val="009B127B"/>
    <w:rsid w:val="00A10118"/>
    <w:rsid w:val="00A10508"/>
    <w:rsid w:val="00A34588"/>
    <w:rsid w:val="00AA5A24"/>
    <w:rsid w:val="00AA6DA1"/>
    <w:rsid w:val="00AB569E"/>
    <w:rsid w:val="00AD2A32"/>
    <w:rsid w:val="00AD501E"/>
    <w:rsid w:val="00B02308"/>
    <w:rsid w:val="00B33819"/>
    <w:rsid w:val="00B456CD"/>
    <w:rsid w:val="00B9514E"/>
    <w:rsid w:val="00C175CF"/>
    <w:rsid w:val="00C24795"/>
    <w:rsid w:val="00C50270"/>
    <w:rsid w:val="00C563B4"/>
    <w:rsid w:val="00C66145"/>
    <w:rsid w:val="00C85C2B"/>
    <w:rsid w:val="00CB4B8F"/>
    <w:rsid w:val="00CE51C3"/>
    <w:rsid w:val="00D041FC"/>
    <w:rsid w:val="00D07DF5"/>
    <w:rsid w:val="00D37BFB"/>
    <w:rsid w:val="00D56139"/>
    <w:rsid w:val="00E135CC"/>
    <w:rsid w:val="00E354F6"/>
    <w:rsid w:val="00E824C5"/>
    <w:rsid w:val="00EA2414"/>
    <w:rsid w:val="00ED602F"/>
    <w:rsid w:val="00EE15BC"/>
    <w:rsid w:val="00F12057"/>
    <w:rsid w:val="00F40653"/>
    <w:rsid w:val="00F63AA9"/>
    <w:rsid w:val="00F82C74"/>
    <w:rsid w:val="00FC7CE2"/>
    <w:rsid w:val="00FD3AD2"/>
    <w:rsid w:val="00FF6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E37E922"/>
  <w15:docId w15:val="{20D3ED1C-6707-465B-90F8-661045E41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0C70A2"/>
    <w:rPr>
      <w:rFonts w:ascii="Arial" w:hAnsi="Arial"/>
      <w:sz w:val="24"/>
      <w:szCs w:val="24"/>
    </w:rPr>
  </w:style>
  <w:style w:type="paragraph" w:styleId="berschrift1">
    <w:name w:val="heading 1"/>
    <w:basedOn w:val="Standard"/>
    <w:next w:val="Standard"/>
    <w:qFormat/>
    <w:pPr>
      <w:keepNext/>
      <w:outlineLvl w:val="0"/>
    </w:pPr>
    <w:rPr>
      <w:rFonts w:ascii="Calibri" w:hAnsi="Calibri" w:cs="Arial"/>
      <w:b/>
      <w:bCs/>
      <w:sz w:val="22"/>
      <w:lang w:val="fr-FR"/>
    </w:rPr>
  </w:style>
  <w:style w:type="paragraph" w:styleId="berschrift2">
    <w:name w:val="heading 2"/>
    <w:basedOn w:val="Standard"/>
    <w:next w:val="Standard"/>
    <w:qFormat/>
    <w:pPr>
      <w:keepNext/>
      <w:spacing w:before="240" w:after="60"/>
      <w:outlineLvl w:val="1"/>
    </w:pPr>
    <w:rPr>
      <w:rFonts w:ascii="Calibri" w:hAnsi="Calibri" w:cs="Arial"/>
      <w:b/>
      <w:bCs/>
      <w:sz w:val="22"/>
      <w:szCs w:val="28"/>
    </w:rPr>
  </w:style>
  <w:style w:type="paragraph" w:styleId="berschrift3">
    <w:name w:val="heading 3"/>
    <w:basedOn w:val="Standard"/>
    <w:next w:val="Standard"/>
    <w:qFormat/>
    <w:pPr>
      <w:keepNext/>
      <w:spacing w:before="240" w:after="60"/>
      <w:outlineLvl w:val="2"/>
    </w:pPr>
    <w:rPr>
      <w:rFonts w:ascii="Calibri" w:hAnsi="Calibri" w:cs="Arial"/>
      <w:b/>
      <w:bCs/>
      <w:sz w:val="26"/>
      <w:szCs w:val="26"/>
    </w:rPr>
  </w:style>
  <w:style w:type="paragraph" w:styleId="berschrift4">
    <w:name w:val="heading 4"/>
    <w:basedOn w:val="Standard"/>
    <w:next w:val="Standard"/>
    <w:qFormat/>
    <w:pPr>
      <w:keepNext/>
      <w:jc w:val="center"/>
      <w:outlineLvl w:val="3"/>
    </w:pPr>
    <w:rPr>
      <w:rFonts w:ascii="Calibri" w:hAnsi="Calibri"/>
      <w:sz w:val="28"/>
    </w:rPr>
  </w:style>
  <w:style w:type="paragraph" w:styleId="berschrift5">
    <w:name w:val="heading 5"/>
    <w:basedOn w:val="Standard"/>
    <w:next w:val="Standard"/>
    <w:qFormat/>
    <w:pPr>
      <w:keepNext/>
      <w:outlineLvl w:val="4"/>
    </w:pPr>
    <w:rPr>
      <w:rFonts w:ascii="Calibri" w:hAnsi="Calibri"/>
      <w:b/>
      <w:bCs/>
      <w:sz w:val="16"/>
      <w:lang w:val="en-GB"/>
    </w:rPr>
  </w:style>
  <w:style w:type="paragraph" w:styleId="berschrift6">
    <w:name w:val="heading 6"/>
    <w:basedOn w:val="Standard"/>
    <w:next w:val="Standard"/>
    <w:qFormat/>
    <w:pPr>
      <w:keepNext/>
      <w:jc w:val="right"/>
      <w:outlineLvl w:val="5"/>
    </w:pPr>
    <w:rPr>
      <w:rFonts w:ascii="Calibri" w:hAnsi="Calibri"/>
      <w:b/>
      <w:bCs/>
      <w:sz w:val="16"/>
    </w:rPr>
  </w:style>
  <w:style w:type="paragraph" w:styleId="berschrift7">
    <w:name w:val="heading 7"/>
    <w:basedOn w:val="Standard"/>
    <w:next w:val="Standard"/>
    <w:qFormat/>
    <w:pPr>
      <w:keepNext/>
      <w:outlineLvl w:val="6"/>
    </w:pPr>
    <w:rPr>
      <w:rFonts w:ascii="Calibri" w:hAnsi="Calibri"/>
      <w:sz w:val="20"/>
      <w:u w:val="singl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ervorhebung">
    <w:name w:val="Emphasis"/>
    <w:qFormat/>
    <w:rPr>
      <w:i/>
      <w:iCs/>
    </w:rPr>
  </w:style>
  <w:style w:type="paragraph" w:styleId="Kopfzeile">
    <w:name w:val="header"/>
    <w:basedOn w:val="Standard"/>
    <w:link w:val="KopfzeileZchn"/>
    <w:uiPriority w:val="99"/>
    <w:pPr>
      <w:tabs>
        <w:tab w:val="center" w:pos="4536"/>
        <w:tab w:val="right" w:pos="9072"/>
      </w:tabs>
    </w:pPr>
    <w:rPr>
      <w:rFonts w:ascii="Calibri" w:hAnsi="Calibri"/>
      <w:sz w:val="22"/>
    </w:rPr>
  </w:style>
  <w:style w:type="paragraph" w:styleId="Fuzeile">
    <w:name w:val="footer"/>
    <w:basedOn w:val="Standard"/>
    <w:pPr>
      <w:tabs>
        <w:tab w:val="center" w:pos="4536"/>
        <w:tab w:val="right" w:pos="9072"/>
      </w:tabs>
    </w:pPr>
    <w:rPr>
      <w:rFonts w:ascii="Calibri" w:hAnsi="Calibri"/>
      <w:sz w:val="22"/>
    </w:rPr>
  </w:style>
  <w:style w:type="character" w:styleId="Seitenzahl">
    <w:name w:val="page number"/>
    <w:basedOn w:val="Absatz-Standardschriftart"/>
  </w:style>
  <w:style w:type="paragraph" w:styleId="Textkrper">
    <w:name w:val="Body Text"/>
    <w:basedOn w:val="Standard"/>
    <w:pPr>
      <w:jc w:val="center"/>
    </w:pPr>
    <w:rPr>
      <w:rFonts w:ascii="Calibri" w:hAnsi="Calibri" w:cs="Arial"/>
      <w:sz w:val="28"/>
    </w:rPr>
  </w:style>
  <w:style w:type="paragraph" w:styleId="Titel">
    <w:name w:val="Title"/>
    <w:basedOn w:val="Standard"/>
    <w:qFormat/>
    <w:pPr>
      <w:jc w:val="center"/>
    </w:pPr>
    <w:rPr>
      <w:rFonts w:ascii="Calibri" w:hAnsi="Calibri"/>
      <w:sz w:val="28"/>
    </w:rPr>
  </w:style>
  <w:style w:type="character" w:styleId="Hyperlink">
    <w:name w:val="Hyperlink"/>
    <w:rPr>
      <w:color w:val="0000FF"/>
      <w:u w:val="single"/>
    </w:rPr>
  </w:style>
  <w:style w:type="paragraph" w:styleId="Textkrper-Zeileneinzug">
    <w:name w:val="Body Text Indent"/>
    <w:basedOn w:val="Standard"/>
    <w:pPr>
      <w:ind w:left="284" w:hanging="284"/>
    </w:pPr>
    <w:rPr>
      <w:rFonts w:ascii="Calibri" w:hAnsi="Calibri"/>
      <w:sz w:val="20"/>
    </w:rPr>
  </w:style>
  <w:style w:type="paragraph" w:styleId="Textkrper2">
    <w:name w:val="Body Text 2"/>
    <w:basedOn w:val="Standard"/>
    <w:pPr>
      <w:jc w:val="center"/>
    </w:pPr>
    <w:rPr>
      <w:rFonts w:ascii="Calibri" w:hAnsi="Calibri"/>
      <w:bCs/>
      <w:sz w:val="16"/>
      <w:szCs w:val="20"/>
      <w:lang w:val="en-GB"/>
    </w:rPr>
  </w:style>
  <w:style w:type="paragraph" w:styleId="Textkrper3">
    <w:name w:val="Body Text 3"/>
    <w:basedOn w:val="Standard"/>
    <w:rPr>
      <w:rFonts w:ascii="Calibri" w:hAnsi="Calibri"/>
      <w:sz w:val="16"/>
    </w:rPr>
  </w:style>
  <w:style w:type="paragraph" w:styleId="Sprechblasentext">
    <w:name w:val="Balloon Text"/>
    <w:basedOn w:val="Standard"/>
    <w:semiHidden/>
    <w:rsid w:val="00E135CC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330B76"/>
    <w:pPr>
      <w:ind w:left="720"/>
      <w:contextualSpacing/>
    </w:pPr>
    <w:rPr>
      <w:rFonts w:ascii="Calibri" w:hAnsi="Calibri"/>
      <w:sz w:val="22"/>
    </w:rPr>
  </w:style>
  <w:style w:type="character" w:customStyle="1" w:styleId="KopfzeileZchn">
    <w:name w:val="Kopfzeile Zchn"/>
    <w:basedOn w:val="Absatz-Standardschriftart"/>
    <w:link w:val="Kopfzeile"/>
    <w:uiPriority w:val="99"/>
    <w:rsid w:val="008B5356"/>
    <w:rPr>
      <w:rFonts w:asciiTheme="minorHAnsi" w:hAnsiTheme="minorHAnsi" w:cstheme="minorHAnsi"/>
      <w:sz w:val="22"/>
      <w:szCs w:val="24"/>
    </w:rPr>
  </w:style>
  <w:style w:type="table" w:styleId="Tabellenraster">
    <w:name w:val="Table Grid"/>
    <w:basedOn w:val="NormaleTabelle"/>
    <w:rsid w:val="000C70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lf\SkyDrive\FES_Vorlage_neu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EFB6A8-6C2E-4CBA-84BF-F61C40D47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FES_Vorlage_neu.dotx</Template>
  <TotalTime>0</TotalTime>
  <Pages>1</Pages>
  <Words>20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VFF FES</vt:lpstr>
    </vt:vector>
  </TitlesOfParts>
  <Company>Dipl.Ing.</Company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VFF FES</dc:title>
  <dc:subject>Fortbildungskurs uC</dc:subject>
  <dc:creator>Rolf Rahm</dc:creator>
  <cp:keywords>Vorlage, Theorie</cp:keywords>
  <dc:description/>
  <cp:lastModifiedBy>Rolf Rahm</cp:lastModifiedBy>
  <cp:revision>4</cp:revision>
  <cp:lastPrinted>2023-11-21T22:44:00Z</cp:lastPrinted>
  <dcterms:created xsi:type="dcterms:W3CDTF">2025-09-24T19:46:00Z</dcterms:created>
  <dcterms:modified xsi:type="dcterms:W3CDTF">2025-09-24T19:47:00Z</dcterms:modified>
  <cp:category>FES</cp:category>
</cp:coreProperties>
</file>